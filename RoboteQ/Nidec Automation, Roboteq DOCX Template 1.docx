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91931" w14:textId="77777777" w:rsidR="0054421B" w:rsidRDefault="0054421B">
      <w:r>
        <w:br/>
      </w:r>
    </w:p>
    <w:p w14:paraId="74785AF1" w14:textId="77777777" w:rsidR="00903A6D" w:rsidRDefault="00903A6D"/>
    <w:p w14:paraId="4845D034" w14:textId="77777777" w:rsidR="00903A6D" w:rsidRDefault="00903A6D"/>
    <w:p w14:paraId="39513016" w14:textId="77777777" w:rsidR="00903A6D" w:rsidRDefault="00903A6D"/>
    <w:p w14:paraId="7AAE839F" w14:textId="77777777" w:rsidR="0035576C" w:rsidRDefault="0035576C"/>
    <w:p w14:paraId="13FC5D7B" w14:textId="77777777" w:rsidR="0035576C" w:rsidRDefault="0035576C"/>
    <w:p w14:paraId="539AEEC1" w14:textId="77777777" w:rsidR="0035576C" w:rsidRDefault="0035576C"/>
    <w:p w14:paraId="79C64F5B" w14:textId="77777777" w:rsidR="0035576C" w:rsidRDefault="0035576C"/>
    <w:p w14:paraId="47DF4FD1" w14:textId="77777777" w:rsidR="00903A6D" w:rsidRPr="00006E76" w:rsidRDefault="0035576C" w:rsidP="0035576C">
      <w:pPr>
        <w:jc w:val="center"/>
        <w:rPr>
          <w:b/>
          <w:bCs/>
          <w:sz w:val="44"/>
          <w:szCs w:val="44"/>
        </w:rPr>
      </w:pPr>
      <w:r w:rsidRPr="00006E76">
        <w:rPr>
          <w:b/>
          <w:bCs/>
          <w:sz w:val="44"/>
          <w:szCs w:val="44"/>
        </w:rPr>
        <w:t>Project/Program Name</w:t>
      </w:r>
    </w:p>
    <w:p w14:paraId="5D05E535" w14:textId="77777777" w:rsidR="0035576C" w:rsidRPr="00006E76" w:rsidRDefault="0035576C" w:rsidP="0035576C">
      <w:pPr>
        <w:jc w:val="center"/>
        <w:rPr>
          <w:b/>
          <w:bCs/>
          <w:sz w:val="52"/>
          <w:szCs w:val="52"/>
        </w:rPr>
      </w:pPr>
      <w:r w:rsidRPr="00006E76">
        <w:rPr>
          <w:b/>
          <w:bCs/>
          <w:sz w:val="52"/>
          <w:szCs w:val="52"/>
        </w:rPr>
        <w:t>DOCUMENT TITLE</w:t>
      </w:r>
    </w:p>
    <w:p w14:paraId="46370BC1" w14:textId="77777777" w:rsidR="0035576C" w:rsidRDefault="0035576C" w:rsidP="0035576C">
      <w:pPr>
        <w:jc w:val="center"/>
        <w:rPr>
          <w:sz w:val="52"/>
          <w:szCs w:val="52"/>
        </w:rPr>
      </w:pPr>
    </w:p>
    <w:p w14:paraId="48CABB5C" w14:textId="77777777" w:rsidR="0035576C" w:rsidRDefault="0035576C" w:rsidP="0035576C">
      <w:pPr>
        <w:jc w:val="center"/>
        <w:rPr>
          <w:sz w:val="52"/>
          <w:szCs w:val="52"/>
        </w:rPr>
      </w:pPr>
    </w:p>
    <w:p w14:paraId="2482A6DE" w14:textId="77777777" w:rsidR="0035576C" w:rsidRDefault="0035576C" w:rsidP="0035576C">
      <w:pPr>
        <w:jc w:val="center"/>
        <w:rPr>
          <w:sz w:val="52"/>
          <w:szCs w:val="52"/>
        </w:rPr>
      </w:pPr>
    </w:p>
    <w:p w14:paraId="43486272" w14:textId="77777777" w:rsidR="0035576C" w:rsidRDefault="0035576C" w:rsidP="0035576C">
      <w:pPr>
        <w:jc w:val="center"/>
        <w:rPr>
          <w:sz w:val="52"/>
          <w:szCs w:val="52"/>
        </w:rPr>
      </w:pPr>
    </w:p>
    <w:p w14:paraId="4AF59A69" w14:textId="77777777" w:rsidR="0035576C" w:rsidRDefault="0035576C" w:rsidP="0035576C">
      <w:pPr>
        <w:jc w:val="center"/>
      </w:pPr>
    </w:p>
    <w:p w14:paraId="4B3196AB" w14:textId="77777777" w:rsidR="0035576C" w:rsidRDefault="0035576C" w:rsidP="0035576C">
      <w:pPr>
        <w:jc w:val="center"/>
      </w:pPr>
    </w:p>
    <w:p w14:paraId="486E06DF" w14:textId="77777777" w:rsidR="0035576C" w:rsidRDefault="0035576C" w:rsidP="0035576C">
      <w:pPr>
        <w:jc w:val="center"/>
      </w:pPr>
    </w:p>
    <w:p w14:paraId="400A704E" w14:textId="77777777" w:rsidR="0035576C" w:rsidRDefault="0035576C" w:rsidP="0035576C">
      <w:pPr>
        <w:jc w:val="center"/>
      </w:pPr>
    </w:p>
    <w:p w14:paraId="6B832B43" w14:textId="77777777" w:rsidR="0035576C" w:rsidRDefault="0035576C" w:rsidP="0035576C">
      <w:pPr>
        <w:jc w:val="center"/>
      </w:pPr>
    </w:p>
    <w:p w14:paraId="221F9BC2" w14:textId="77777777" w:rsidR="0035576C" w:rsidRDefault="0035576C" w:rsidP="0035576C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576C" w14:paraId="77F62A8F" w14:textId="77777777" w:rsidTr="0035576C">
        <w:tc>
          <w:tcPr>
            <w:tcW w:w="3005" w:type="dxa"/>
          </w:tcPr>
          <w:p w14:paraId="31A7230A" w14:textId="77777777" w:rsidR="0035576C" w:rsidRDefault="0035576C" w:rsidP="0035576C">
            <w:pPr>
              <w:jc w:val="center"/>
            </w:pPr>
            <w:r>
              <w:t>Author</w:t>
            </w:r>
          </w:p>
        </w:tc>
        <w:tc>
          <w:tcPr>
            <w:tcW w:w="3005" w:type="dxa"/>
          </w:tcPr>
          <w:p w14:paraId="73F80DFF" w14:textId="77777777" w:rsidR="0035576C" w:rsidRDefault="0035576C" w:rsidP="0035576C">
            <w:pPr>
              <w:jc w:val="center"/>
            </w:pPr>
            <w:r>
              <w:t>Checked</w:t>
            </w:r>
          </w:p>
        </w:tc>
        <w:tc>
          <w:tcPr>
            <w:tcW w:w="3006" w:type="dxa"/>
          </w:tcPr>
          <w:p w14:paraId="0E3DE7E6" w14:textId="77777777" w:rsidR="0035576C" w:rsidRDefault="0035576C" w:rsidP="0035576C">
            <w:pPr>
              <w:jc w:val="center"/>
            </w:pPr>
            <w:r>
              <w:t>Approved</w:t>
            </w:r>
          </w:p>
        </w:tc>
      </w:tr>
      <w:tr w:rsidR="0035576C" w14:paraId="30400656" w14:textId="77777777" w:rsidTr="0035576C">
        <w:tc>
          <w:tcPr>
            <w:tcW w:w="3005" w:type="dxa"/>
          </w:tcPr>
          <w:p w14:paraId="39CB9F25" w14:textId="77777777" w:rsidR="0035576C" w:rsidRDefault="0035576C" w:rsidP="0035576C">
            <w:pPr>
              <w:jc w:val="center"/>
            </w:pPr>
            <w:r>
              <w:t>Name Surname</w:t>
            </w:r>
          </w:p>
        </w:tc>
        <w:tc>
          <w:tcPr>
            <w:tcW w:w="3005" w:type="dxa"/>
          </w:tcPr>
          <w:p w14:paraId="53A51732" w14:textId="77777777" w:rsidR="0035576C" w:rsidRDefault="0035576C" w:rsidP="0035576C">
            <w:pPr>
              <w:jc w:val="center"/>
            </w:pPr>
            <w:r>
              <w:t>Name Surname</w:t>
            </w:r>
          </w:p>
        </w:tc>
        <w:tc>
          <w:tcPr>
            <w:tcW w:w="3006" w:type="dxa"/>
          </w:tcPr>
          <w:p w14:paraId="7F77C150" w14:textId="77777777" w:rsidR="0035576C" w:rsidRDefault="0035576C" w:rsidP="0035576C">
            <w:pPr>
              <w:jc w:val="center"/>
            </w:pPr>
            <w:r>
              <w:t>Name Surname</w:t>
            </w:r>
          </w:p>
        </w:tc>
      </w:tr>
      <w:tr w:rsidR="0035576C" w14:paraId="39E7A444" w14:textId="77777777" w:rsidTr="0035576C">
        <w:tc>
          <w:tcPr>
            <w:tcW w:w="3005" w:type="dxa"/>
          </w:tcPr>
          <w:p w14:paraId="233FD6DA" w14:textId="77777777" w:rsidR="0035576C" w:rsidRDefault="0035576C" w:rsidP="0035576C">
            <w:pPr>
              <w:jc w:val="center"/>
            </w:pPr>
            <w:r>
              <w:t>Date</w:t>
            </w:r>
          </w:p>
        </w:tc>
        <w:tc>
          <w:tcPr>
            <w:tcW w:w="3005" w:type="dxa"/>
          </w:tcPr>
          <w:p w14:paraId="63223938" w14:textId="77777777" w:rsidR="0035576C" w:rsidRDefault="0035576C" w:rsidP="0035576C">
            <w:pPr>
              <w:jc w:val="center"/>
            </w:pPr>
            <w:r>
              <w:t>Date</w:t>
            </w:r>
          </w:p>
        </w:tc>
        <w:tc>
          <w:tcPr>
            <w:tcW w:w="3006" w:type="dxa"/>
          </w:tcPr>
          <w:p w14:paraId="32F9F2E2" w14:textId="77777777" w:rsidR="0035576C" w:rsidRDefault="0035576C" w:rsidP="0035576C">
            <w:pPr>
              <w:jc w:val="center"/>
            </w:pPr>
            <w:r>
              <w:t>Date</w:t>
            </w:r>
          </w:p>
        </w:tc>
      </w:tr>
    </w:tbl>
    <w:p w14:paraId="06958838" w14:textId="77777777" w:rsidR="0054421B" w:rsidRDefault="0054421B" w:rsidP="0035576C">
      <w:pPr>
        <w:jc w:val="center"/>
      </w:pPr>
      <w:r>
        <w:br w:type="page"/>
      </w:r>
    </w:p>
    <w:p w14:paraId="319772B5" w14:textId="77777777" w:rsidR="00000E44" w:rsidRDefault="00000E44"/>
    <w:p w14:paraId="1A186398" w14:textId="77777777" w:rsidR="0035576C" w:rsidRPr="00006E76" w:rsidRDefault="0035576C">
      <w:pPr>
        <w:rPr>
          <w:sz w:val="32"/>
          <w:szCs w:val="32"/>
        </w:rPr>
      </w:pPr>
      <w:r w:rsidRPr="00006E76">
        <w:rPr>
          <w:sz w:val="32"/>
          <w:szCs w:val="32"/>
        </w:rPr>
        <w:t>Revision History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417"/>
        <w:gridCol w:w="1701"/>
        <w:gridCol w:w="4961"/>
      </w:tblGrid>
      <w:tr w:rsidR="00CA7220" w14:paraId="3863C8B9" w14:textId="77777777" w:rsidTr="00CA7220">
        <w:tc>
          <w:tcPr>
            <w:tcW w:w="988" w:type="dxa"/>
          </w:tcPr>
          <w:p w14:paraId="34B18FE4" w14:textId="77777777" w:rsidR="00CA7220" w:rsidRDefault="00CA7220">
            <w:proofErr w:type="spellStart"/>
            <w:r>
              <w:t>Iss</w:t>
            </w:r>
            <w:proofErr w:type="spellEnd"/>
            <w:r>
              <w:t>. Rev.</w:t>
            </w:r>
          </w:p>
        </w:tc>
        <w:tc>
          <w:tcPr>
            <w:tcW w:w="1417" w:type="dxa"/>
          </w:tcPr>
          <w:p w14:paraId="1AE9F738" w14:textId="77777777" w:rsidR="00CA7220" w:rsidRDefault="00CA7220">
            <w:r>
              <w:t>Date</w:t>
            </w:r>
          </w:p>
        </w:tc>
        <w:tc>
          <w:tcPr>
            <w:tcW w:w="1701" w:type="dxa"/>
          </w:tcPr>
          <w:p w14:paraId="1CBDED92" w14:textId="77777777" w:rsidR="00CA7220" w:rsidRDefault="00CA7220">
            <w:r>
              <w:t>Author</w:t>
            </w:r>
          </w:p>
        </w:tc>
        <w:tc>
          <w:tcPr>
            <w:tcW w:w="4961" w:type="dxa"/>
          </w:tcPr>
          <w:p w14:paraId="3D4FC5CB" w14:textId="77777777" w:rsidR="00CA7220" w:rsidRDefault="00CA7220">
            <w:r>
              <w:t>Comments/Change log</w:t>
            </w:r>
          </w:p>
        </w:tc>
      </w:tr>
      <w:tr w:rsidR="00CA7220" w14:paraId="016D6C56" w14:textId="77777777" w:rsidTr="00CA7220">
        <w:tc>
          <w:tcPr>
            <w:tcW w:w="988" w:type="dxa"/>
          </w:tcPr>
          <w:p w14:paraId="67184216" w14:textId="77777777" w:rsidR="00CA7220" w:rsidRDefault="00CA7220">
            <w:r>
              <w:t>1.0</w:t>
            </w:r>
          </w:p>
        </w:tc>
        <w:tc>
          <w:tcPr>
            <w:tcW w:w="1417" w:type="dxa"/>
          </w:tcPr>
          <w:p w14:paraId="28AC40E0" w14:textId="77777777" w:rsidR="00CA7220" w:rsidRDefault="00CA7220">
            <w:r>
              <w:t>XXXX-</w:t>
            </w:r>
            <w:proofErr w:type="spellStart"/>
            <w:r>
              <w:t>Yyy</w:t>
            </w:r>
            <w:proofErr w:type="spellEnd"/>
            <w:r>
              <w:t>-ZZ</w:t>
            </w:r>
          </w:p>
        </w:tc>
        <w:tc>
          <w:tcPr>
            <w:tcW w:w="1701" w:type="dxa"/>
          </w:tcPr>
          <w:p w14:paraId="7341A704" w14:textId="77777777" w:rsidR="00CA7220" w:rsidRDefault="00CA7220">
            <w:r>
              <w:t xml:space="preserve">X. </w:t>
            </w:r>
            <w:proofErr w:type="spellStart"/>
            <w:r>
              <w:t>Yyyyyyy</w:t>
            </w:r>
            <w:proofErr w:type="spellEnd"/>
          </w:p>
        </w:tc>
        <w:tc>
          <w:tcPr>
            <w:tcW w:w="4961" w:type="dxa"/>
          </w:tcPr>
          <w:p w14:paraId="38B135E5" w14:textId="77777777" w:rsidR="00CA7220" w:rsidRDefault="00CA7220">
            <w:r>
              <w:t>Initial release</w:t>
            </w:r>
          </w:p>
        </w:tc>
      </w:tr>
      <w:tr w:rsidR="00CA7220" w14:paraId="0A1D2D50" w14:textId="77777777" w:rsidTr="00CA7220">
        <w:tc>
          <w:tcPr>
            <w:tcW w:w="988" w:type="dxa"/>
          </w:tcPr>
          <w:p w14:paraId="5DE1C00F" w14:textId="77777777" w:rsidR="00CA7220" w:rsidRDefault="00CA7220"/>
        </w:tc>
        <w:tc>
          <w:tcPr>
            <w:tcW w:w="1417" w:type="dxa"/>
          </w:tcPr>
          <w:p w14:paraId="3891EEB8" w14:textId="77777777" w:rsidR="00CA7220" w:rsidRDefault="00CA7220"/>
        </w:tc>
        <w:tc>
          <w:tcPr>
            <w:tcW w:w="1701" w:type="dxa"/>
          </w:tcPr>
          <w:p w14:paraId="517FE408" w14:textId="77777777" w:rsidR="00CA7220" w:rsidRDefault="00CA7220"/>
        </w:tc>
        <w:tc>
          <w:tcPr>
            <w:tcW w:w="4961" w:type="dxa"/>
          </w:tcPr>
          <w:p w14:paraId="325BE2EB" w14:textId="77777777" w:rsidR="00CA7220" w:rsidRDefault="00CA7220"/>
        </w:tc>
      </w:tr>
      <w:tr w:rsidR="00CA7220" w14:paraId="25FBEF61" w14:textId="77777777" w:rsidTr="00CA7220">
        <w:tc>
          <w:tcPr>
            <w:tcW w:w="988" w:type="dxa"/>
          </w:tcPr>
          <w:p w14:paraId="1C6004AC" w14:textId="77777777" w:rsidR="00CA7220" w:rsidRDefault="00CA7220"/>
        </w:tc>
        <w:tc>
          <w:tcPr>
            <w:tcW w:w="1417" w:type="dxa"/>
          </w:tcPr>
          <w:p w14:paraId="2A9FED36" w14:textId="77777777" w:rsidR="00CA7220" w:rsidRDefault="00CA7220"/>
        </w:tc>
        <w:tc>
          <w:tcPr>
            <w:tcW w:w="1701" w:type="dxa"/>
          </w:tcPr>
          <w:p w14:paraId="545C0955" w14:textId="77777777" w:rsidR="00CA7220" w:rsidRDefault="00CA7220"/>
        </w:tc>
        <w:tc>
          <w:tcPr>
            <w:tcW w:w="4961" w:type="dxa"/>
          </w:tcPr>
          <w:p w14:paraId="69DEDE1D" w14:textId="77777777" w:rsidR="00CA7220" w:rsidRDefault="00CA7220"/>
        </w:tc>
      </w:tr>
      <w:tr w:rsidR="00CA7220" w14:paraId="3E4C0228" w14:textId="77777777" w:rsidTr="00CA7220">
        <w:tc>
          <w:tcPr>
            <w:tcW w:w="988" w:type="dxa"/>
          </w:tcPr>
          <w:p w14:paraId="4D1B24D8" w14:textId="77777777" w:rsidR="00CA7220" w:rsidRDefault="00CA7220"/>
        </w:tc>
        <w:tc>
          <w:tcPr>
            <w:tcW w:w="1417" w:type="dxa"/>
          </w:tcPr>
          <w:p w14:paraId="25614CAF" w14:textId="77777777" w:rsidR="00CA7220" w:rsidRDefault="00CA7220"/>
        </w:tc>
        <w:tc>
          <w:tcPr>
            <w:tcW w:w="1701" w:type="dxa"/>
          </w:tcPr>
          <w:p w14:paraId="20C7A3BA" w14:textId="77777777" w:rsidR="00CA7220" w:rsidRDefault="00CA7220"/>
        </w:tc>
        <w:tc>
          <w:tcPr>
            <w:tcW w:w="4961" w:type="dxa"/>
          </w:tcPr>
          <w:p w14:paraId="25E0DB5B" w14:textId="77777777" w:rsidR="00CA7220" w:rsidRDefault="00CA7220"/>
        </w:tc>
      </w:tr>
      <w:tr w:rsidR="00CA7220" w14:paraId="1AE5E71A" w14:textId="77777777" w:rsidTr="00CA7220">
        <w:tc>
          <w:tcPr>
            <w:tcW w:w="988" w:type="dxa"/>
          </w:tcPr>
          <w:p w14:paraId="04FB990B" w14:textId="77777777" w:rsidR="00CA7220" w:rsidRDefault="00CA7220"/>
        </w:tc>
        <w:tc>
          <w:tcPr>
            <w:tcW w:w="1417" w:type="dxa"/>
          </w:tcPr>
          <w:p w14:paraId="432AECAC" w14:textId="77777777" w:rsidR="00CA7220" w:rsidRDefault="00CA7220"/>
        </w:tc>
        <w:tc>
          <w:tcPr>
            <w:tcW w:w="1701" w:type="dxa"/>
          </w:tcPr>
          <w:p w14:paraId="60C66CBB" w14:textId="77777777" w:rsidR="00CA7220" w:rsidRDefault="00CA7220"/>
        </w:tc>
        <w:tc>
          <w:tcPr>
            <w:tcW w:w="4961" w:type="dxa"/>
          </w:tcPr>
          <w:p w14:paraId="37463181" w14:textId="77777777" w:rsidR="00CA7220" w:rsidRDefault="00CA7220"/>
        </w:tc>
      </w:tr>
      <w:tr w:rsidR="00CA7220" w14:paraId="2D55877D" w14:textId="77777777" w:rsidTr="00CA7220">
        <w:tc>
          <w:tcPr>
            <w:tcW w:w="988" w:type="dxa"/>
          </w:tcPr>
          <w:p w14:paraId="00DF7DA2" w14:textId="77777777" w:rsidR="00CA7220" w:rsidRDefault="00CA7220"/>
        </w:tc>
        <w:tc>
          <w:tcPr>
            <w:tcW w:w="1417" w:type="dxa"/>
          </w:tcPr>
          <w:p w14:paraId="18E35146" w14:textId="77777777" w:rsidR="00CA7220" w:rsidRDefault="00CA7220"/>
        </w:tc>
        <w:tc>
          <w:tcPr>
            <w:tcW w:w="1701" w:type="dxa"/>
          </w:tcPr>
          <w:p w14:paraId="63B19E5B" w14:textId="77777777" w:rsidR="00CA7220" w:rsidRDefault="00CA7220"/>
        </w:tc>
        <w:tc>
          <w:tcPr>
            <w:tcW w:w="4961" w:type="dxa"/>
          </w:tcPr>
          <w:p w14:paraId="3014E9AE" w14:textId="77777777" w:rsidR="00CA7220" w:rsidRDefault="00CA7220"/>
        </w:tc>
      </w:tr>
    </w:tbl>
    <w:p w14:paraId="453B80A1" w14:textId="77777777" w:rsidR="0035576C" w:rsidRDefault="0035576C"/>
    <w:p w14:paraId="16C27F80" w14:textId="77777777" w:rsidR="004C073D" w:rsidRDefault="004C073D">
      <w:r>
        <w:br w:type="page"/>
      </w:r>
    </w:p>
    <w:sdt>
      <w:sdtPr>
        <w:id w:val="3410614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1144" w14:textId="77777777" w:rsidR="0014774D" w:rsidRPr="00734B73" w:rsidRDefault="0014774D" w:rsidP="00734B73">
          <w:pPr>
            <w:rPr>
              <w:rFonts w:asciiTheme="majorHAnsi" w:hAnsiTheme="majorHAnsi" w:cstheme="majorHAnsi"/>
              <w:sz w:val="32"/>
              <w:szCs w:val="32"/>
            </w:rPr>
          </w:pPr>
          <w:r w:rsidRPr="00734B73">
            <w:rPr>
              <w:rFonts w:asciiTheme="majorHAnsi" w:hAnsiTheme="majorHAnsi" w:cstheme="majorHAnsi"/>
              <w:sz w:val="32"/>
              <w:szCs w:val="32"/>
            </w:rPr>
            <w:t>Table of Contents</w:t>
          </w:r>
        </w:p>
        <w:p w14:paraId="6A7D2748" w14:textId="77777777" w:rsidR="001E056F" w:rsidRDefault="0014774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18437" w:history="1">
            <w:r w:rsidR="001E056F" w:rsidRPr="00AC71F1">
              <w:rPr>
                <w:rStyle w:val="Hyperlink"/>
                <w:noProof/>
              </w:rPr>
              <w:t>1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Introduction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_Toc98518437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5E58DD3B" w14:textId="77777777" w:rsidR="001E056F" w:rsidRDefault="00DF756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38" w:history="1">
            <w:r w:rsidR="001E056F" w:rsidRPr="00AC71F1">
              <w:rPr>
                <w:rStyle w:val="Hyperlink"/>
                <w:noProof/>
              </w:rPr>
              <w:t>2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Applicable And Reference Documents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_Toc98518438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122C05BD" w14:textId="77777777" w:rsidR="001E056F" w:rsidRDefault="00DF756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39" w:history="1">
            <w:r w:rsidR="001E056F" w:rsidRPr="00AC71F1">
              <w:rPr>
                <w:rStyle w:val="Hyperlink"/>
                <w:noProof/>
              </w:rPr>
              <w:t>2.1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Applicable documents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_Toc98518439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3DE4ED51" w14:textId="77777777" w:rsidR="001E056F" w:rsidRDefault="00DF756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40" w:history="1">
            <w:r w:rsidR="001E056F" w:rsidRPr="00AC71F1">
              <w:rPr>
                <w:rStyle w:val="Hyperlink"/>
                <w:noProof/>
              </w:rPr>
              <w:t>2.2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Reference Documents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_Toc98518440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1271051C" w14:textId="77777777" w:rsidR="001E056F" w:rsidRDefault="00DF756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41" w:history="1">
            <w:r w:rsidR="001E056F" w:rsidRPr="00AC71F1">
              <w:rPr>
                <w:rStyle w:val="Hyperlink"/>
                <w:noProof/>
              </w:rPr>
              <w:t>3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Abbreviations And Acronyms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_Toc98518441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14DDBDFE" w14:textId="77777777" w:rsidR="001E056F" w:rsidRDefault="00DF756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42" w:history="1">
            <w:r w:rsidR="001E056F" w:rsidRPr="00AC71F1">
              <w:rPr>
                <w:rStyle w:val="Hyperlink"/>
                <w:noProof/>
              </w:rPr>
              <w:t>4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Topic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_Toc98518442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19CE834E" w14:textId="77777777" w:rsidR="001E056F" w:rsidRDefault="00DF756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43" w:history="1">
            <w:r w:rsidR="001E056F" w:rsidRPr="00AC71F1">
              <w:rPr>
                <w:rStyle w:val="Hyperlink"/>
                <w:noProof/>
              </w:rPr>
              <w:t>4.1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Subtopic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_Toc98518443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22900C7F" w14:textId="77777777" w:rsidR="001E056F" w:rsidRDefault="00DF756E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8518444" w:history="1">
            <w:r w:rsidR="001E056F" w:rsidRPr="00AC71F1">
              <w:rPr>
                <w:rStyle w:val="Hyperlink"/>
                <w:noProof/>
              </w:rPr>
              <w:t>4.1.1</w:t>
            </w:r>
            <w:r w:rsidR="001E056F">
              <w:rPr>
                <w:rFonts w:eastAsiaTheme="minorEastAsia"/>
                <w:noProof/>
                <w:lang w:eastAsia="en-GB"/>
              </w:rPr>
              <w:tab/>
            </w:r>
            <w:r w:rsidR="001E056F" w:rsidRPr="00AC71F1">
              <w:rPr>
                <w:rStyle w:val="Hyperlink"/>
                <w:noProof/>
              </w:rPr>
              <w:t>Subtopic</w:t>
            </w:r>
            <w:r w:rsidR="001E056F">
              <w:rPr>
                <w:noProof/>
                <w:webHidden/>
              </w:rPr>
              <w:tab/>
            </w:r>
            <w:r w:rsidR="001E056F">
              <w:rPr>
                <w:noProof/>
                <w:webHidden/>
              </w:rPr>
              <w:fldChar w:fldCharType="begin"/>
            </w:r>
            <w:r w:rsidR="001E056F">
              <w:rPr>
                <w:noProof/>
                <w:webHidden/>
              </w:rPr>
              <w:instrText xml:space="preserve"> PAGEREF _Toc98518444 \h </w:instrText>
            </w:r>
            <w:r w:rsidR="001E056F">
              <w:rPr>
                <w:noProof/>
                <w:webHidden/>
              </w:rPr>
            </w:r>
            <w:r w:rsidR="001E056F">
              <w:rPr>
                <w:noProof/>
                <w:webHidden/>
              </w:rPr>
              <w:fldChar w:fldCharType="separate"/>
            </w:r>
            <w:r w:rsidR="001E056F">
              <w:rPr>
                <w:noProof/>
                <w:webHidden/>
              </w:rPr>
              <w:t>4</w:t>
            </w:r>
            <w:r w:rsidR="001E056F">
              <w:rPr>
                <w:noProof/>
                <w:webHidden/>
              </w:rPr>
              <w:fldChar w:fldCharType="end"/>
            </w:r>
          </w:hyperlink>
        </w:p>
        <w:p w14:paraId="0B3C30B8" w14:textId="77777777" w:rsidR="0014774D" w:rsidRDefault="0014774D">
          <w:r>
            <w:rPr>
              <w:b/>
              <w:bCs/>
              <w:noProof/>
            </w:rPr>
            <w:fldChar w:fldCharType="end"/>
          </w:r>
        </w:p>
      </w:sdtContent>
    </w:sdt>
    <w:p w14:paraId="1F25A863" w14:textId="77777777" w:rsidR="004C073D" w:rsidRDefault="004C073D">
      <w:r>
        <w:br w:type="page"/>
      </w:r>
    </w:p>
    <w:p w14:paraId="02B99185" w14:textId="77777777" w:rsidR="0014774D" w:rsidRDefault="0014774D" w:rsidP="00734B73">
      <w:pPr>
        <w:pStyle w:val="Heading1"/>
      </w:pPr>
      <w:bookmarkStart w:id="0" w:name="_Toc98518437"/>
      <w:r w:rsidRPr="00734B73">
        <w:lastRenderedPageBreak/>
        <w:t>Introduction</w:t>
      </w:r>
      <w:bookmarkEnd w:id="0"/>
    </w:p>
    <w:p w14:paraId="24104D98" w14:textId="77777777" w:rsidR="0014774D" w:rsidRDefault="0065783A">
      <w:r>
        <w:t>The purpose of this document is to provide a template for future documents</w:t>
      </w:r>
    </w:p>
    <w:p w14:paraId="207D957E" w14:textId="77777777" w:rsidR="0014774D" w:rsidRDefault="0014774D" w:rsidP="00734B73">
      <w:pPr>
        <w:pStyle w:val="Heading1"/>
      </w:pPr>
      <w:bookmarkStart w:id="1" w:name="_Toc98518438"/>
      <w:r>
        <w:t>Applicable And Reference Documents</w:t>
      </w:r>
      <w:bookmarkEnd w:id="1"/>
    </w:p>
    <w:p w14:paraId="0CDCC204" w14:textId="77777777" w:rsidR="00734B73" w:rsidRDefault="003671C2" w:rsidP="003671C2">
      <w:pPr>
        <w:pStyle w:val="Heading2"/>
      </w:pPr>
      <w:bookmarkStart w:id="2" w:name="_Toc98518439"/>
      <w:r>
        <w:t>Applicable documents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671C2" w14:paraId="416BFAAF" w14:textId="77777777" w:rsidTr="003671C2">
        <w:tc>
          <w:tcPr>
            <w:tcW w:w="2405" w:type="dxa"/>
          </w:tcPr>
          <w:p w14:paraId="0C0BD29F" w14:textId="77777777" w:rsidR="003671C2" w:rsidRDefault="003671C2" w:rsidP="003671C2">
            <w:r>
              <w:t>Document ID</w:t>
            </w:r>
          </w:p>
        </w:tc>
        <w:tc>
          <w:tcPr>
            <w:tcW w:w="6611" w:type="dxa"/>
          </w:tcPr>
          <w:p w14:paraId="3C9BD5F5" w14:textId="77777777" w:rsidR="003671C2" w:rsidRDefault="003671C2" w:rsidP="003671C2">
            <w:r>
              <w:t>Document Title</w:t>
            </w:r>
          </w:p>
        </w:tc>
      </w:tr>
      <w:tr w:rsidR="003671C2" w14:paraId="6C6EACBE" w14:textId="77777777" w:rsidTr="003671C2">
        <w:tc>
          <w:tcPr>
            <w:tcW w:w="2405" w:type="dxa"/>
          </w:tcPr>
          <w:p w14:paraId="667CEDE1" w14:textId="77777777" w:rsidR="003671C2" w:rsidRDefault="003671C2" w:rsidP="003671C2"/>
        </w:tc>
        <w:tc>
          <w:tcPr>
            <w:tcW w:w="6611" w:type="dxa"/>
          </w:tcPr>
          <w:p w14:paraId="61BEB690" w14:textId="77777777" w:rsidR="003671C2" w:rsidRDefault="003671C2" w:rsidP="003671C2"/>
        </w:tc>
      </w:tr>
    </w:tbl>
    <w:p w14:paraId="6CE5ED95" w14:textId="77777777" w:rsidR="003671C2" w:rsidRDefault="003671C2" w:rsidP="003671C2"/>
    <w:p w14:paraId="4BD85102" w14:textId="77777777" w:rsidR="003671C2" w:rsidRPr="00734B73" w:rsidRDefault="003671C2" w:rsidP="003671C2">
      <w:pPr>
        <w:pStyle w:val="Heading2"/>
      </w:pPr>
      <w:bookmarkStart w:id="3" w:name="_Toc98518440"/>
      <w:r w:rsidRPr="003671C2">
        <w:t>Reference Documents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671C2" w14:paraId="0F78C382" w14:textId="77777777" w:rsidTr="0059102A">
        <w:tc>
          <w:tcPr>
            <w:tcW w:w="2405" w:type="dxa"/>
          </w:tcPr>
          <w:p w14:paraId="44A89883" w14:textId="77777777" w:rsidR="003671C2" w:rsidRDefault="003671C2" w:rsidP="0059102A">
            <w:r>
              <w:t>Document ID</w:t>
            </w:r>
          </w:p>
        </w:tc>
        <w:tc>
          <w:tcPr>
            <w:tcW w:w="6611" w:type="dxa"/>
          </w:tcPr>
          <w:p w14:paraId="12EFAAD1" w14:textId="77777777" w:rsidR="003671C2" w:rsidRDefault="003671C2" w:rsidP="0059102A">
            <w:r>
              <w:t>Document Title</w:t>
            </w:r>
          </w:p>
        </w:tc>
      </w:tr>
      <w:tr w:rsidR="003671C2" w14:paraId="01B64E12" w14:textId="77777777" w:rsidTr="0059102A">
        <w:tc>
          <w:tcPr>
            <w:tcW w:w="2405" w:type="dxa"/>
          </w:tcPr>
          <w:p w14:paraId="26F112D1" w14:textId="77777777" w:rsidR="003671C2" w:rsidRDefault="003671C2" w:rsidP="0059102A"/>
        </w:tc>
        <w:tc>
          <w:tcPr>
            <w:tcW w:w="6611" w:type="dxa"/>
          </w:tcPr>
          <w:p w14:paraId="096BA56F" w14:textId="77777777" w:rsidR="003671C2" w:rsidRDefault="003671C2" w:rsidP="0059102A"/>
        </w:tc>
      </w:tr>
    </w:tbl>
    <w:p w14:paraId="49DDCB9A" w14:textId="77777777" w:rsidR="0014774D" w:rsidRDefault="0014774D"/>
    <w:p w14:paraId="5CD89C3A" w14:textId="77777777" w:rsidR="0014774D" w:rsidRDefault="0014774D" w:rsidP="00734B73">
      <w:pPr>
        <w:pStyle w:val="Heading1"/>
      </w:pPr>
      <w:bookmarkStart w:id="4" w:name="_Toc98518441"/>
      <w:r w:rsidRPr="00734B73">
        <w:t>Abbreviations</w:t>
      </w:r>
      <w:r>
        <w:t xml:space="preserve"> And Acronyms</w:t>
      </w:r>
      <w:bookmarkEnd w:id="4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783A" w14:paraId="28A0633A" w14:textId="77777777" w:rsidTr="0065783A">
        <w:tc>
          <w:tcPr>
            <w:tcW w:w="1271" w:type="dxa"/>
          </w:tcPr>
          <w:p w14:paraId="7CEE4046" w14:textId="77777777" w:rsidR="0065783A" w:rsidRDefault="0065783A">
            <w:r>
              <w:t>NA</w:t>
            </w:r>
          </w:p>
        </w:tc>
        <w:tc>
          <w:tcPr>
            <w:tcW w:w="7745" w:type="dxa"/>
          </w:tcPr>
          <w:p w14:paraId="5B24AA26" w14:textId="77777777" w:rsidR="0065783A" w:rsidRDefault="0065783A">
            <w:r>
              <w:t>Not Applicable</w:t>
            </w:r>
          </w:p>
        </w:tc>
      </w:tr>
      <w:tr w:rsidR="0065783A" w14:paraId="4ED0E238" w14:textId="77777777" w:rsidTr="0065783A">
        <w:tc>
          <w:tcPr>
            <w:tcW w:w="1271" w:type="dxa"/>
          </w:tcPr>
          <w:p w14:paraId="2C0B5F5E" w14:textId="77777777" w:rsidR="0065783A" w:rsidRDefault="0065783A"/>
        </w:tc>
        <w:tc>
          <w:tcPr>
            <w:tcW w:w="7745" w:type="dxa"/>
          </w:tcPr>
          <w:p w14:paraId="4B5674EF" w14:textId="77777777" w:rsidR="0065783A" w:rsidRDefault="0065783A"/>
        </w:tc>
      </w:tr>
      <w:tr w:rsidR="0065783A" w14:paraId="2CA1D9D8" w14:textId="77777777" w:rsidTr="0065783A">
        <w:tc>
          <w:tcPr>
            <w:tcW w:w="1271" w:type="dxa"/>
          </w:tcPr>
          <w:p w14:paraId="3E835FAD" w14:textId="77777777" w:rsidR="0065783A" w:rsidRDefault="0065783A"/>
        </w:tc>
        <w:tc>
          <w:tcPr>
            <w:tcW w:w="7745" w:type="dxa"/>
          </w:tcPr>
          <w:p w14:paraId="50FA47D0" w14:textId="77777777" w:rsidR="0065783A" w:rsidRDefault="0065783A"/>
        </w:tc>
      </w:tr>
    </w:tbl>
    <w:p w14:paraId="582F00CB" w14:textId="77777777" w:rsidR="0014774D" w:rsidRDefault="0014774D"/>
    <w:p w14:paraId="1E3E56F9" w14:textId="77777777" w:rsidR="0014774D" w:rsidRDefault="0065783A" w:rsidP="0065783A">
      <w:pPr>
        <w:pStyle w:val="Heading1"/>
      </w:pPr>
      <w:bookmarkStart w:id="5" w:name="_Toc98518442"/>
      <w:r>
        <w:t>Topic</w:t>
      </w:r>
      <w:bookmarkEnd w:id="5"/>
    </w:p>
    <w:p w14:paraId="589B3F29" w14:textId="77777777" w:rsidR="0065783A" w:rsidRDefault="0065783A" w:rsidP="0065783A">
      <w:pPr>
        <w:pStyle w:val="Heading2"/>
      </w:pPr>
      <w:bookmarkStart w:id="6" w:name="_Toc98518443"/>
      <w:r>
        <w:t>Subtopic</w:t>
      </w:r>
      <w:bookmarkEnd w:id="6"/>
    </w:p>
    <w:p w14:paraId="56D2E448" w14:textId="77777777" w:rsidR="0065783A" w:rsidRDefault="0065783A" w:rsidP="0065783A">
      <w:pPr>
        <w:pStyle w:val="Heading3"/>
      </w:pPr>
      <w:bookmarkStart w:id="7" w:name="_Toc98518444"/>
      <w:r>
        <w:t>Subtopic</w:t>
      </w:r>
      <w:bookmarkEnd w:id="7"/>
    </w:p>
    <w:p w14:paraId="738C7692" w14:textId="77777777" w:rsidR="0065783A" w:rsidRDefault="0065783A" w:rsidP="0065783A">
      <w:pPr>
        <w:pStyle w:val="Heading4"/>
      </w:pPr>
      <w:r>
        <w:t>Subtopic</w:t>
      </w:r>
    </w:p>
    <w:p w14:paraId="6EADA5C3" w14:textId="77777777" w:rsidR="0065783A" w:rsidRDefault="001E056F">
      <w:r>
        <w:t>Content</w:t>
      </w:r>
    </w:p>
    <w:sectPr w:rsidR="0065783A" w:rsidSect="005C6D9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7CED8" w14:textId="77777777" w:rsidR="00DF756E" w:rsidRDefault="00DF756E" w:rsidP="005C6D9A">
      <w:pPr>
        <w:spacing w:after="0" w:line="240" w:lineRule="auto"/>
      </w:pPr>
      <w:r>
        <w:separator/>
      </w:r>
    </w:p>
  </w:endnote>
  <w:endnote w:type="continuationSeparator" w:id="0">
    <w:p w14:paraId="193F42F9" w14:textId="77777777" w:rsidR="00DF756E" w:rsidRDefault="00DF756E" w:rsidP="005C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3DB3" w14:textId="02CE5812" w:rsidR="0054421B" w:rsidRDefault="00DF756E" w:rsidP="00DF756E">
    <w:pPr>
      <w:pStyle w:val="Header"/>
    </w:pPr>
    <w:r>
      <w:rPr>
        <w:noProof/>
      </w:rPr>
      <w:drawing>
        <wp:inline distT="0" distB="0" distL="0" distR="0" wp14:anchorId="41156D73" wp14:editId="58E1B9FE">
          <wp:extent cx="1348740" cy="428257"/>
          <wp:effectExtent l="0" t="0" r="3810" b="0"/>
          <wp:docPr id="548893376" name="Picture 3" descr="A green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893376" name="Picture 3" descr="A green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258" cy="4525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54421B" w:rsidRPr="00D63C77">
      <w:t xml:space="preserve">Page </w:t>
    </w:r>
    <w:r w:rsidR="0054421B" w:rsidRPr="00D63C77">
      <w:fldChar w:fldCharType="begin"/>
    </w:r>
    <w:r w:rsidR="0054421B" w:rsidRPr="00D63C77">
      <w:instrText xml:space="preserve"> PAGE  \* Arabic  \* MERGEFORMAT </w:instrText>
    </w:r>
    <w:r w:rsidR="0054421B" w:rsidRPr="00D63C77">
      <w:fldChar w:fldCharType="separate"/>
    </w:r>
    <w:r w:rsidR="0054421B" w:rsidRPr="00D63C77">
      <w:rPr>
        <w:noProof/>
      </w:rPr>
      <w:t>1</w:t>
    </w:r>
    <w:r w:rsidR="0054421B" w:rsidRPr="00D63C77">
      <w:fldChar w:fldCharType="end"/>
    </w:r>
    <w:r w:rsidR="0054421B" w:rsidRPr="00D63C77"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 w:rsidR="0054421B" w:rsidRPr="00D63C77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9096B" w14:textId="77777777" w:rsidR="0014774D" w:rsidRDefault="0014774D" w:rsidP="001D0AE4">
    <w:pPr>
      <w:pBdr>
        <w:bottom w:val="single" w:sz="12" w:space="1" w:color="auto"/>
      </w:pBdr>
    </w:pPr>
  </w:p>
  <w:tbl>
    <w:tblPr>
      <w:tblStyle w:val="TableGrid"/>
      <w:tblW w:w="9356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0"/>
      <w:gridCol w:w="4546"/>
    </w:tblGrid>
    <w:tr w:rsidR="0054421B" w14:paraId="0BC1A028" w14:textId="77777777" w:rsidTr="00DF756E">
      <w:tc>
        <w:tcPr>
          <w:tcW w:w="4810" w:type="dxa"/>
        </w:tcPr>
        <w:p w14:paraId="18FB387F" w14:textId="55920440" w:rsidR="0054421B" w:rsidRDefault="00DF756E" w:rsidP="0054421B">
          <w:pPr>
            <w:pStyle w:val="Footer"/>
          </w:pPr>
          <w:r>
            <w:rPr>
              <w:noProof/>
            </w:rPr>
            <w:drawing>
              <wp:inline distT="0" distB="0" distL="0" distR="0" wp14:anchorId="5DB9F9B1" wp14:editId="5C1049A5">
                <wp:extent cx="1367898" cy="434340"/>
                <wp:effectExtent l="0" t="0" r="3810" b="3810"/>
                <wp:docPr id="288926913" name="Picture 1" descr="A green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926913" name="Picture 1" descr="A green text on a black background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6722" cy="481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6" w:type="dxa"/>
          <w:vAlign w:val="bottom"/>
        </w:tcPr>
        <w:p w14:paraId="78B325E4" w14:textId="77777777" w:rsidR="0054421B" w:rsidRDefault="0054421B" w:rsidP="0054421B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1E29C99E" w14:textId="77777777" w:rsidR="0054421B" w:rsidRDefault="0054421B" w:rsidP="00DF7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0B7AC" w14:textId="77777777" w:rsidR="00DF756E" w:rsidRDefault="00DF756E" w:rsidP="005C6D9A">
      <w:pPr>
        <w:spacing w:after="0" w:line="240" w:lineRule="auto"/>
      </w:pPr>
      <w:r>
        <w:separator/>
      </w:r>
    </w:p>
  </w:footnote>
  <w:footnote w:type="continuationSeparator" w:id="0">
    <w:p w14:paraId="5ED41319" w14:textId="77777777" w:rsidR="00DF756E" w:rsidRDefault="00DF756E" w:rsidP="005C6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PlainTable4"/>
      <w:tblW w:w="9214" w:type="dxa"/>
      <w:tblInd w:w="-142" w:type="dxa"/>
      <w:tblLook w:val="04A0" w:firstRow="1" w:lastRow="0" w:firstColumn="1" w:lastColumn="0" w:noHBand="0" w:noVBand="1"/>
    </w:tblPr>
    <w:tblGrid>
      <w:gridCol w:w="3005"/>
      <w:gridCol w:w="3005"/>
      <w:gridCol w:w="3204"/>
    </w:tblGrid>
    <w:tr w:rsidR="00305C02" w14:paraId="3AC26353" w14:textId="77777777" w:rsidTr="008714B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05" w:type="dxa"/>
          <w:vMerge w:val="restart"/>
        </w:tcPr>
        <w:p w14:paraId="43BC419E" w14:textId="77777777" w:rsidR="00305C02" w:rsidRDefault="003839CF" w:rsidP="00305C02">
          <w:pPr>
            <w:pStyle w:val="Header"/>
          </w:pPr>
          <w:r w:rsidRPr="003839CF">
            <w:rPr>
              <w:noProof/>
            </w:rPr>
            <w:drawing>
              <wp:inline distT="0" distB="0" distL="0" distR="0" wp14:anchorId="5752CEEE" wp14:editId="1ED95701">
                <wp:extent cx="981075" cy="490682"/>
                <wp:effectExtent l="0" t="0" r="0" b="5080"/>
                <wp:docPr id="2224067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BBC18C-2506-2435-8F05-02E8A4E1F90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phic 3">
                          <a:extLst>
                            <a:ext uri="{FF2B5EF4-FFF2-40B4-BE49-F238E27FC236}">
                              <a16:creationId xmlns:a16="http://schemas.microsoft.com/office/drawing/2014/main" id="{AFBBC18C-2506-2435-8F05-02E8A4E1F90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992915" cy="496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shd w:val="clear" w:color="auto" w:fill="auto"/>
        </w:tcPr>
        <w:p w14:paraId="282E3240" w14:textId="77777777" w:rsidR="00305C02" w:rsidRDefault="00305C02" w:rsidP="00305C02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Document ID</w:t>
          </w:r>
        </w:p>
      </w:tc>
      <w:tc>
        <w:tcPr>
          <w:tcW w:w="3204" w:type="dxa"/>
          <w:shd w:val="clear" w:color="auto" w:fill="auto"/>
        </w:tcPr>
        <w:p w14:paraId="0F4A91A7" w14:textId="77777777" w:rsidR="00305C02" w:rsidRDefault="00FA00E5" w:rsidP="00305C02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E1D90">
            <w:rPr>
              <w:b w:val="0"/>
              <w:bCs w:val="0"/>
            </w:rPr>
            <w:t>Iss</w:t>
          </w:r>
          <w:r>
            <w:rPr>
              <w:b w:val="0"/>
              <w:bCs w:val="0"/>
            </w:rPr>
            <w:t>:1</w:t>
          </w:r>
          <w:r w:rsidRPr="002E1D90">
            <w:rPr>
              <w:b w:val="0"/>
              <w:bCs w:val="0"/>
            </w:rPr>
            <w:t>/Rev</w:t>
          </w:r>
          <w:r>
            <w:rPr>
              <w:b w:val="0"/>
              <w:bCs w:val="0"/>
            </w:rPr>
            <w:t>.:0</w:t>
          </w:r>
        </w:p>
      </w:tc>
    </w:tr>
    <w:tr w:rsidR="00305C02" w14:paraId="6D9F7F15" w14:textId="77777777" w:rsidTr="008714B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05" w:type="dxa"/>
          <w:vMerge/>
        </w:tcPr>
        <w:p w14:paraId="4E692EB5" w14:textId="77777777" w:rsidR="00305C02" w:rsidRDefault="00305C02" w:rsidP="00305C02">
          <w:pPr>
            <w:pStyle w:val="Header"/>
          </w:pPr>
        </w:p>
      </w:tc>
      <w:tc>
        <w:tcPr>
          <w:tcW w:w="3005" w:type="dxa"/>
          <w:shd w:val="clear" w:color="auto" w:fill="auto"/>
        </w:tcPr>
        <w:p w14:paraId="3431C180" w14:textId="77777777" w:rsidR="00305C02" w:rsidRPr="002E1D90" w:rsidRDefault="00305C02" w:rsidP="00305C02">
          <w:pPr>
            <w:pStyle w:val="Header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b/>
              <w:bCs/>
            </w:rPr>
          </w:pPr>
        </w:p>
      </w:tc>
      <w:tc>
        <w:tcPr>
          <w:tcW w:w="3204" w:type="dxa"/>
          <w:shd w:val="clear" w:color="auto" w:fill="auto"/>
        </w:tcPr>
        <w:p w14:paraId="73D92CFB" w14:textId="77777777" w:rsidR="00305C02" w:rsidRPr="002E1D90" w:rsidRDefault="00305C02" w:rsidP="00305C02">
          <w:pPr>
            <w:pStyle w:val="Header"/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b/>
              <w:bCs/>
            </w:rPr>
          </w:pPr>
        </w:p>
      </w:tc>
    </w:tr>
  </w:tbl>
  <w:p w14:paraId="1ADB4A08" w14:textId="77777777" w:rsidR="005C6D9A" w:rsidRPr="0054421B" w:rsidRDefault="005C6D9A" w:rsidP="00544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PlainTable4"/>
      <w:tblW w:w="9356" w:type="dxa"/>
      <w:tblInd w:w="-142" w:type="dxa"/>
      <w:tblLook w:val="04A0" w:firstRow="1" w:lastRow="0" w:firstColumn="1" w:lastColumn="0" w:noHBand="0" w:noVBand="1"/>
    </w:tblPr>
    <w:tblGrid>
      <w:gridCol w:w="3005"/>
      <w:gridCol w:w="3005"/>
      <w:gridCol w:w="3346"/>
    </w:tblGrid>
    <w:tr w:rsidR="002E1D90" w14:paraId="0270212B" w14:textId="77777777" w:rsidTr="001D0AE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05" w:type="dxa"/>
          <w:vMerge w:val="restart"/>
        </w:tcPr>
        <w:p w14:paraId="02C57A6E" w14:textId="77777777" w:rsidR="002E1D90" w:rsidRDefault="003839CF" w:rsidP="001D0AE4">
          <w:pPr>
            <w:pStyle w:val="Header"/>
          </w:pPr>
          <w:r w:rsidRPr="003839CF">
            <w:rPr>
              <w:noProof/>
            </w:rPr>
            <w:drawing>
              <wp:inline distT="0" distB="0" distL="0" distR="0" wp14:anchorId="37515E2F" wp14:editId="4796FE53">
                <wp:extent cx="981075" cy="490682"/>
                <wp:effectExtent l="0" t="0" r="0" b="5080"/>
                <wp:docPr id="1843595681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BBC18C-2506-2435-8F05-02E8A4E1F90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Graphic 3">
                          <a:extLst>
                            <a:ext uri="{FF2B5EF4-FFF2-40B4-BE49-F238E27FC236}">
                              <a16:creationId xmlns:a16="http://schemas.microsoft.com/office/drawing/2014/main" id="{AFBBC18C-2506-2435-8F05-02E8A4E1F90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992915" cy="496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shd w:val="clear" w:color="auto" w:fill="auto"/>
        </w:tcPr>
        <w:p w14:paraId="6CF670CD" w14:textId="77777777" w:rsidR="002E1D90" w:rsidRPr="00903A6D" w:rsidRDefault="002E1D90" w:rsidP="002E1D90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903A6D">
            <w:t>Document ID</w:t>
          </w:r>
        </w:p>
      </w:tc>
      <w:tc>
        <w:tcPr>
          <w:tcW w:w="3346" w:type="dxa"/>
          <w:shd w:val="clear" w:color="auto" w:fill="auto"/>
        </w:tcPr>
        <w:p w14:paraId="45525412" w14:textId="77777777" w:rsidR="002E1D90" w:rsidRDefault="00FA00E5" w:rsidP="002E1D90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E1D90">
            <w:rPr>
              <w:b w:val="0"/>
              <w:bCs w:val="0"/>
            </w:rPr>
            <w:t>Iss</w:t>
          </w:r>
          <w:r>
            <w:rPr>
              <w:b w:val="0"/>
              <w:bCs w:val="0"/>
            </w:rPr>
            <w:t>:1</w:t>
          </w:r>
          <w:r w:rsidRPr="002E1D90">
            <w:rPr>
              <w:b w:val="0"/>
              <w:bCs w:val="0"/>
            </w:rPr>
            <w:t>/Rev</w:t>
          </w:r>
          <w:r>
            <w:rPr>
              <w:b w:val="0"/>
              <w:bCs w:val="0"/>
            </w:rPr>
            <w:t>.:0</w:t>
          </w:r>
        </w:p>
      </w:tc>
    </w:tr>
    <w:tr w:rsidR="002E1D90" w14:paraId="59379FD7" w14:textId="77777777" w:rsidTr="001D0AE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05" w:type="dxa"/>
          <w:vMerge/>
        </w:tcPr>
        <w:p w14:paraId="22B50DF1" w14:textId="77777777" w:rsidR="002E1D90" w:rsidRDefault="002E1D90" w:rsidP="001D0AE4">
          <w:pPr>
            <w:pStyle w:val="Header"/>
          </w:pPr>
        </w:p>
      </w:tc>
      <w:tc>
        <w:tcPr>
          <w:tcW w:w="3005" w:type="dxa"/>
          <w:shd w:val="clear" w:color="auto" w:fill="auto"/>
        </w:tcPr>
        <w:p w14:paraId="16E4AD8C" w14:textId="77777777" w:rsidR="002E1D90" w:rsidRPr="002E1D90" w:rsidRDefault="002E1D90" w:rsidP="002E1D90">
          <w:pPr>
            <w:pStyle w:val="Header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b/>
              <w:bCs/>
            </w:rPr>
          </w:pPr>
        </w:p>
      </w:tc>
      <w:tc>
        <w:tcPr>
          <w:tcW w:w="3346" w:type="dxa"/>
          <w:shd w:val="clear" w:color="auto" w:fill="auto"/>
        </w:tcPr>
        <w:p w14:paraId="5DE299EA" w14:textId="77777777" w:rsidR="002E1D90" w:rsidRPr="00903A6D" w:rsidRDefault="002E1D90" w:rsidP="002E1D90">
          <w:pPr>
            <w:pStyle w:val="Header"/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/w:pPr>
          <w:r w:rsidRPr="00903A6D">
            <w:t>Date</w:t>
          </w:r>
        </w:p>
      </w:tc>
    </w:tr>
  </w:tbl>
  <w:p w14:paraId="45FBE248" w14:textId="77777777" w:rsidR="004C073D" w:rsidRDefault="004C073D" w:rsidP="001D0AE4">
    <w:pPr>
      <w:pStyle w:val="Header"/>
      <w:pBdr>
        <w:bottom w:val="single" w:sz="12" w:space="1" w:color="auto"/>
      </w:pBdr>
    </w:pP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07CF7"/>
    <w:multiLevelType w:val="multilevel"/>
    <w:tmpl w:val="5B2E76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50F02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35479383">
    <w:abstractNumId w:val="1"/>
  </w:num>
  <w:num w:numId="2" w16cid:durableId="21446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6E"/>
    <w:rsid w:val="00000E44"/>
    <w:rsid w:val="00006E76"/>
    <w:rsid w:val="00006FD6"/>
    <w:rsid w:val="0004426F"/>
    <w:rsid w:val="0014774D"/>
    <w:rsid w:val="001D0AE4"/>
    <w:rsid w:val="001E056F"/>
    <w:rsid w:val="002613DF"/>
    <w:rsid w:val="00291390"/>
    <w:rsid w:val="002E1D90"/>
    <w:rsid w:val="00301DC4"/>
    <w:rsid w:val="00305C02"/>
    <w:rsid w:val="0035576C"/>
    <w:rsid w:val="003671C2"/>
    <w:rsid w:val="003839CF"/>
    <w:rsid w:val="00452C06"/>
    <w:rsid w:val="004C073D"/>
    <w:rsid w:val="004D383C"/>
    <w:rsid w:val="0054421B"/>
    <w:rsid w:val="005C6D9A"/>
    <w:rsid w:val="0065783A"/>
    <w:rsid w:val="006F1CCB"/>
    <w:rsid w:val="00734B73"/>
    <w:rsid w:val="00751B20"/>
    <w:rsid w:val="007B2D3D"/>
    <w:rsid w:val="008714BC"/>
    <w:rsid w:val="008D3B0E"/>
    <w:rsid w:val="00903A6D"/>
    <w:rsid w:val="00954A66"/>
    <w:rsid w:val="00CA6E9F"/>
    <w:rsid w:val="00CA7220"/>
    <w:rsid w:val="00D6083C"/>
    <w:rsid w:val="00D63C77"/>
    <w:rsid w:val="00DF756E"/>
    <w:rsid w:val="00F74055"/>
    <w:rsid w:val="00FA00E5"/>
    <w:rsid w:val="00FC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B07BF"/>
  <w15:chartTrackingRefBased/>
  <w15:docId w15:val="{5DE15880-94F4-48B3-8B1F-F1392C81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E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0E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0E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4B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E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9A"/>
  </w:style>
  <w:style w:type="paragraph" w:styleId="Footer">
    <w:name w:val="footer"/>
    <w:basedOn w:val="Normal"/>
    <w:link w:val="FooterChar"/>
    <w:uiPriority w:val="99"/>
    <w:unhideWhenUsed/>
    <w:rsid w:val="005C6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9A"/>
  </w:style>
  <w:style w:type="table" w:styleId="TableGrid">
    <w:name w:val="Table Grid"/>
    <w:basedOn w:val="TableNormal"/>
    <w:uiPriority w:val="39"/>
    <w:rsid w:val="005C6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E1D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A00E5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774D"/>
    <w:pPr>
      <w:outlineLvl w:val="9"/>
    </w:pPr>
    <w:rPr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52C0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52C0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A00E5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00E5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34B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E5"/>
    <w:rPr>
      <w:rFonts w:asciiTheme="majorHAnsi" w:eastAsiaTheme="majorEastAsia" w:hAnsiTheme="majorHAnsi" w:cstheme="majorBidi"/>
      <w:i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6578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78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ros.grivakos\OneDrive%20-%20Nidec\Desktop\Nidec%20Automation,%20Roboteq_Word_%20document_template_lat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CD480-5051-4718-B4A0-3E81F6428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Nidec Automation, Roboteq_Word_ document_template_latest</Template>
  <TotalTime>4</TotalTime>
  <Pages>4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Grivakos, Petros [ACIM/MC/MAR]</dc:creator>
  <cp:keywords/>
  <dc:description/>
  <cp:lastModifiedBy>Grivakos, Petros [ACIM/MC/MAR]</cp:lastModifiedBy>
  <cp:revision>1</cp:revision>
  <dcterms:created xsi:type="dcterms:W3CDTF">2024-08-09T14:27:00Z</dcterms:created>
  <dcterms:modified xsi:type="dcterms:W3CDTF">2024-08-09T14:31:00Z</dcterms:modified>
</cp:coreProperties>
</file>